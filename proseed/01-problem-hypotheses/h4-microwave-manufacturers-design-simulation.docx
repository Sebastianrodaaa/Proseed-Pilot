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H4 - Microwave manufacturer design simulation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Industrial microwave equipment manufacturers engineering applicators and cavities through iterative build-and-test cycles.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Simulation software that predicts electromagnetic field and heating behavior before hardware is built.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Physical prototype iterations are slow and expensive; simulating designs first shortens the design phase and reduces engineering cost per custom machine.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